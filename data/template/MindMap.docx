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DDC9F" w14:textId="77777777" w:rsidR="008B65A8" w:rsidRDefault="008B65A8" w:rsidP="00FB5377">
      <w:pPr>
        <w:pStyle w:val="Title"/>
        <w:rPr>
          <w:sz w:val="32"/>
          <w:szCs w:val="36"/>
        </w:rPr>
      </w:pPr>
    </w:p>
    <w:p w14:paraId="6CA30781" w14:textId="7BEDB489" w:rsidR="00313E55" w:rsidRPr="00FB5377" w:rsidRDefault="003B37C9" w:rsidP="00FB5377">
      <w:pPr>
        <w:pStyle w:val="Title"/>
      </w:pPr>
      <w:r>
        <w:rPr>
          <w:sz w:val="32"/>
          <w:szCs w:val="36"/>
        </w:rPr>
        <w:t>Full name</w:t>
      </w:r>
      <w:r w:rsidR="00313E55" w:rsidRPr="00FB5377">
        <w:tab/>
      </w:r>
    </w:p>
    <w:p w14:paraId="4563CCE2" w14:textId="066459D8" w:rsidR="00313E55" w:rsidRPr="00FB5377" w:rsidRDefault="00313E55" w:rsidP="00FB5377">
      <w:pPr>
        <w:pStyle w:val="Subtitle"/>
      </w:pPr>
    </w:p>
    <w:p w14:paraId="20B7DF08" w14:textId="77777777" w:rsidR="000A5CD0" w:rsidRDefault="00FB5377" w:rsidP="00FB5377">
      <w:pPr>
        <w:pStyle w:val="Heading1"/>
      </w:pPr>
      <w:r w:rsidRPr="00FB5377">
        <w:t>Career Summary</w:t>
      </w:r>
    </w:p>
    <w:p w14:paraId="6D374FB6" w14:textId="3010D7B8" w:rsidR="007471C4" w:rsidRDefault="009B75EE" w:rsidP="009B75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347ADC5" w14:textId="7F70C215" w:rsidR="00060930" w:rsidRDefault="00060930" w:rsidP="00060930">
      <w:pPr>
        <w:jc w:val="center"/>
      </w:pPr>
      <w:r>
        <w:t>_____________________________________________________________________________</w:t>
      </w:r>
    </w:p>
    <w:p w14:paraId="45C4F850" w14:textId="65A618C3" w:rsidR="007471C4" w:rsidRDefault="007471C4" w:rsidP="00B426EE">
      <w:pPr>
        <w:pStyle w:val="Heading1"/>
      </w:pPr>
      <w:r>
        <w:t>CERTIFICATION</w:t>
      </w:r>
    </w:p>
    <w:p w14:paraId="4FE4B630" w14:textId="77777777" w:rsidR="00B401E9" w:rsidRDefault="00B401E9" w:rsidP="00B401E9">
      <w:pPr>
        <w:jc w:val="center"/>
      </w:pPr>
      <w:r>
        <w:t>_____________________________________________________________________________</w:t>
      </w:r>
    </w:p>
    <w:p w14:paraId="6029D26C" w14:textId="77777777" w:rsidR="00B401E9" w:rsidRPr="00B401E9" w:rsidRDefault="00B401E9" w:rsidP="00B401E9"/>
    <w:p w14:paraId="5BDFE4F8" w14:textId="77777777" w:rsidR="009B75EE" w:rsidRDefault="00FB5377" w:rsidP="00FB5377">
      <w:pPr>
        <w:pStyle w:val="Heading1"/>
      </w:pPr>
      <w:r w:rsidRPr="00FB5377">
        <w:t>Expertise</w:t>
      </w:r>
    </w:p>
    <w:p w14:paraId="78B82BE7" w14:textId="11307062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9DC3D7A" w14:textId="77777777" w:rsidR="00B401E9" w:rsidRDefault="00B401E9" w:rsidP="00B401E9">
      <w:pPr>
        <w:jc w:val="center"/>
      </w:pPr>
      <w:r>
        <w:t>_____________________________________________________________________________</w:t>
      </w:r>
    </w:p>
    <w:p w14:paraId="616C92F9" w14:textId="77777777" w:rsidR="00B401E9" w:rsidRDefault="00B401E9" w:rsidP="00B426EE"/>
    <w:p w14:paraId="37070829" w14:textId="73CF7493" w:rsidR="009B75EE" w:rsidRDefault="00FB5377" w:rsidP="00FB5377">
      <w:pPr>
        <w:pStyle w:val="Heading1"/>
      </w:pPr>
      <w:r w:rsidRPr="00FB5377">
        <w:t>Technical Skills</w:t>
      </w:r>
    </w:p>
    <w:p w14:paraId="5F61C014" w14:textId="0A541E78" w:rsidR="007471C4" w:rsidRDefault="009B75EE" w:rsidP="00B426EE">
      <w: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44C663B" w14:textId="77777777" w:rsidR="00B401E9" w:rsidRDefault="00B401E9" w:rsidP="00B401E9">
      <w:pPr>
        <w:jc w:val="center"/>
      </w:pPr>
      <w:r>
        <w:t>_____________________________________________________________________________</w:t>
      </w:r>
    </w:p>
    <w:p w14:paraId="60B4D2C9" w14:textId="77777777" w:rsidR="00B401E9" w:rsidRDefault="00B401E9" w:rsidP="00B426EE"/>
    <w:p w14:paraId="1D315CD0" w14:textId="6E737AC9" w:rsidR="007471C4" w:rsidRDefault="00FB5377" w:rsidP="006C5F5D">
      <w:pPr>
        <w:pStyle w:val="Heading1"/>
      </w:pPr>
      <w:r w:rsidRPr="00FF40BA">
        <w:t>Professional Experience</w:t>
      </w:r>
    </w:p>
    <w:p w14:paraId="7338C7C7" w14:textId="77777777" w:rsidR="00B401E9" w:rsidRDefault="00B401E9" w:rsidP="00B401E9">
      <w:pPr>
        <w:jc w:val="center"/>
      </w:pPr>
      <w:r>
        <w:t>_____________________________________________________________________________</w:t>
      </w:r>
    </w:p>
    <w:p w14:paraId="5001E19B" w14:textId="77777777" w:rsidR="00B401E9" w:rsidRPr="00B401E9" w:rsidRDefault="00B401E9" w:rsidP="00B401E9"/>
    <w:p w14:paraId="001E5548" w14:textId="583698DD" w:rsidR="007471C4" w:rsidRDefault="00FB5377" w:rsidP="006C5F5D">
      <w:pPr>
        <w:pStyle w:val="Heading1"/>
      </w:pPr>
      <w:r w:rsidRPr="00864A75">
        <w:t>Education</w:t>
      </w:r>
    </w:p>
    <w:sectPr w:rsidR="007471C4" w:rsidSect="008B65A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C2790" w14:textId="77777777" w:rsidR="00E6395D" w:rsidRDefault="00E6395D" w:rsidP="008B65A8">
      <w:r>
        <w:separator/>
      </w:r>
    </w:p>
  </w:endnote>
  <w:endnote w:type="continuationSeparator" w:id="0">
    <w:p w14:paraId="31CF9D6C" w14:textId="77777777" w:rsidR="00E6395D" w:rsidRDefault="00E6395D" w:rsidP="008B6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A39D7" w14:textId="77777777" w:rsidR="00AF3316" w:rsidRDefault="00AF33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55CA" w14:textId="1EBDD8CC" w:rsidR="008B65A8" w:rsidRDefault="008B65A8">
    <w:pPr>
      <w:pStyle w:val="Footer"/>
    </w:pPr>
    <w:r w:rsidRPr="008B65A8">
      <w:rPr>
        <w:sz w:val="16"/>
        <w:szCs w:val="20"/>
      </w:rPr>
      <w:t>First Name &amp; Last Name</w:t>
    </w:r>
    <w:r>
      <w:tab/>
    </w:r>
    <w:r>
      <w:tab/>
    </w:r>
    <w:r w:rsidRPr="008B65A8">
      <w:rPr>
        <w:i/>
        <w:iCs/>
        <w:sz w:val="16"/>
        <w:szCs w:val="20"/>
      </w:rPr>
      <w:t>Confidential Resume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66D7A" w14:textId="77777777" w:rsidR="00AF3316" w:rsidRDefault="00AF33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7A944" w14:textId="77777777" w:rsidR="00E6395D" w:rsidRDefault="00E6395D" w:rsidP="008B65A8">
      <w:r>
        <w:separator/>
      </w:r>
    </w:p>
  </w:footnote>
  <w:footnote w:type="continuationSeparator" w:id="0">
    <w:p w14:paraId="7FBE4B11" w14:textId="77777777" w:rsidR="00E6395D" w:rsidRDefault="00E6395D" w:rsidP="008B6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F9684" w14:textId="77777777" w:rsidR="00AF3316" w:rsidRDefault="00AF33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E4DA9" w14:textId="6D19F8A2" w:rsidR="008B65A8" w:rsidRDefault="00AF3316" w:rsidP="00AF3316">
    <w:pPr>
      <w:pStyle w:val="Header"/>
      <w:jc w:val="right"/>
    </w:pPr>
    <w:r>
      <w:rPr>
        <w:noProof/>
      </w:rPr>
      <w:drawing>
        <wp:inline distT="0" distB="0" distL="0" distR="0" wp14:anchorId="1864401C" wp14:editId="58FC4351">
          <wp:extent cx="1165860" cy="655320"/>
          <wp:effectExtent l="0" t="0" r="0" b="0"/>
          <wp:docPr id="919506506" name="Picture 1" descr="A blue and green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9506506" name="Picture 1" descr="A blue and green logo&#10;&#10;AI-generated content may be incorrect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5860" cy="655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588A" w14:textId="77777777" w:rsidR="00AF3316" w:rsidRDefault="00AF33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A8"/>
    <w:rsid w:val="00021DA5"/>
    <w:rsid w:val="00060930"/>
    <w:rsid w:val="000A5CD0"/>
    <w:rsid w:val="000B6AF9"/>
    <w:rsid w:val="00107419"/>
    <w:rsid w:val="0012562E"/>
    <w:rsid w:val="001273AC"/>
    <w:rsid w:val="001C2359"/>
    <w:rsid w:val="001D78C2"/>
    <w:rsid w:val="0022059A"/>
    <w:rsid w:val="0022462F"/>
    <w:rsid w:val="002702D4"/>
    <w:rsid w:val="00270B58"/>
    <w:rsid w:val="00284C89"/>
    <w:rsid w:val="002B4CB7"/>
    <w:rsid w:val="002B7BD0"/>
    <w:rsid w:val="002C484E"/>
    <w:rsid w:val="00313E55"/>
    <w:rsid w:val="003227BC"/>
    <w:rsid w:val="003402E7"/>
    <w:rsid w:val="0035013F"/>
    <w:rsid w:val="00362CCC"/>
    <w:rsid w:val="00364106"/>
    <w:rsid w:val="00381284"/>
    <w:rsid w:val="00387012"/>
    <w:rsid w:val="003B37C9"/>
    <w:rsid w:val="003C7432"/>
    <w:rsid w:val="004272A0"/>
    <w:rsid w:val="00446145"/>
    <w:rsid w:val="004947B2"/>
    <w:rsid w:val="00494D23"/>
    <w:rsid w:val="004A6940"/>
    <w:rsid w:val="004B07C0"/>
    <w:rsid w:val="004B7243"/>
    <w:rsid w:val="005173BF"/>
    <w:rsid w:val="00525F8F"/>
    <w:rsid w:val="00546C22"/>
    <w:rsid w:val="005852FD"/>
    <w:rsid w:val="005D2DC4"/>
    <w:rsid w:val="005D43D7"/>
    <w:rsid w:val="005E5E01"/>
    <w:rsid w:val="005F2FAC"/>
    <w:rsid w:val="005F41F8"/>
    <w:rsid w:val="006138AC"/>
    <w:rsid w:val="00643D2E"/>
    <w:rsid w:val="006477FF"/>
    <w:rsid w:val="0066750D"/>
    <w:rsid w:val="0068097C"/>
    <w:rsid w:val="00681F32"/>
    <w:rsid w:val="00694A7B"/>
    <w:rsid w:val="006A444B"/>
    <w:rsid w:val="006C5F5D"/>
    <w:rsid w:val="007024F1"/>
    <w:rsid w:val="00711E92"/>
    <w:rsid w:val="00713867"/>
    <w:rsid w:val="0073039B"/>
    <w:rsid w:val="007471C4"/>
    <w:rsid w:val="00750687"/>
    <w:rsid w:val="007775FF"/>
    <w:rsid w:val="007C6DE0"/>
    <w:rsid w:val="007D2196"/>
    <w:rsid w:val="007F2796"/>
    <w:rsid w:val="007F3573"/>
    <w:rsid w:val="00802AC5"/>
    <w:rsid w:val="00846B3E"/>
    <w:rsid w:val="008648A8"/>
    <w:rsid w:val="00864A75"/>
    <w:rsid w:val="00870F29"/>
    <w:rsid w:val="00874261"/>
    <w:rsid w:val="008877DE"/>
    <w:rsid w:val="00890653"/>
    <w:rsid w:val="008907EE"/>
    <w:rsid w:val="008A7BB6"/>
    <w:rsid w:val="008B40D0"/>
    <w:rsid w:val="008B65A8"/>
    <w:rsid w:val="008B7283"/>
    <w:rsid w:val="008F77CE"/>
    <w:rsid w:val="00903280"/>
    <w:rsid w:val="00903425"/>
    <w:rsid w:val="00961A96"/>
    <w:rsid w:val="009645A0"/>
    <w:rsid w:val="00983EA0"/>
    <w:rsid w:val="009A4F06"/>
    <w:rsid w:val="009B3A74"/>
    <w:rsid w:val="009B75EE"/>
    <w:rsid w:val="009E2034"/>
    <w:rsid w:val="009E4BAD"/>
    <w:rsid w:val="00A17581"/>
    <w:rsid w:val="00A56104"/>
    <w:rsid w:val="00A6112F"/>
    <w:rsid w:val="00A93501"/>
    <w:rsid w:val="00AC069C"/>
    <w:rsid w:val="00AD72C0"/>
    <w:rsid w:val="00AE674A"/>
    <w:rsid w:val="00AF3316"/>
    <w:rsid w:val="00B01591"/>
    <w:rsid w:val="00B24120"/>
    <w:rsid w:val="00B3585D"/>
    <w:rsid w:val="00B3757B"/>
    <w:rsid w:val="00B401E9"/>
    <w:rsid w:val="00B426EE"/>
    <w:rsid w:val="00B45668"/>
    <w:rsid w:val="00B743A1"/>
    <w:rsid w:val="00BA20D1"/>
    <w:rsid w:val="00BB624A"/>
    <w:rsid w:val="00BC0C78"/>
    <w:rsid w:val="00BC4312"/>
    <w:rsid w:val="00C17FA0"/>
    <w:rsid w:val="00C379BD"/>
    <w:rsid w:val="00C41344"/>
    <w:rsid w:val="00C659DF"/>
    <w:rsid w:val="00C86729"/>
    <w:rsid w:val="00C87FB5"/>
    <w:rsid w:val="00CB542C"/>
    <w:rsid w:val="00D259E0"/>
    <w:rsid w:val="00D45817"/>
    <w:rsid w:val="00D45896"/>
    <w:rsid w:val="00D46C10"/>
    <w:rsid w:val="00D479D9"/>
    <w:rsid w:val="00D77F5F"/>
    <w:rsid w:val="00D908BD"/>
    <w:rsid w:val="00DA4782"/>
    <w:rsid w:val="00E247B9"/>
    <w:rsid w:val="00E6395D"/>
    <w:rsid w:val="00E85E6E"/>
    <w:rsid w:val="00E91502"/>
    <w:rsid w:val="00E92EB1"/>
    <w:rsid w:val="00E97CF1"/>
    <w:rsid w:val="00ED16FC"/>
    <w:rsid w:val="00EF3E64"/>
    <w:rsid w:val="00F11B2E"/>
    <w:rsid w:val="00F35640"/>
    <w:rsid w:val="00F85F8B"/>
    <w:rsid w:val="00FB45B6"/>
    <w:rsid w:val="00FB5377"/>
    <w:rsid w:val="00FC1F33"/>
    <w:rsid w:val="00FF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E464BA"/>
  <w15:chartTrackingRefBased/>
  <w15:docId w15:val="{CCE0CBC5-93AF-4DAB-878D-9708987B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01E9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DC4"/>
    <w:pPr>
      <w:spacing w:before="160" w:line="276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5D2DC4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B65A8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8B6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B65A8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liyarasan%20A\AppData\Roaming\Microsoft\Templates\Modern%20resume%20for%20data%20analy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4">
      <a:majorFont>
        <a:latin typeface="Arial Nova"/>
        <a:ea typeface=""/>
        <a:cs typeface=""/>
      </a:majorFont>
      <a:minorFont>
        <a:latin typeface="Arial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data analyst</Template>
  <TotalTime>25</TotalTime>
  <Pages>1</Pages>
  <Words>209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Puliyarasan A</dc:creator>
  <cp:keywords/>
  <dc:description/>
  <cp:lastModifiedBy>S.UMAMAHESWAR RAJU</cp:lastModifiedBy>
  <cp:revision>25</cp:revision>
  <cp:lastPrinted>2022-09-27T08:21:00Z</cp:lastPrinted>
  <dcterms:created xsi:type="dcterms:W3CDTF">2025-07-31T09:50:00Z</dcterms:created>
  <dcterms:modified xsi:type="dcterms:W3CDTF">2025-11-26T07:10:00Z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