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>
        <w:rPr>
          <w:sz w:val="32"/>
          <w:szCs w:val="36"/>
        </w:rPr>
        <w:t>Full name</w:t>
      </w:r>
      <w:r w:rsidR="00313E55" w:rsidRPr="00FB5377">
        <w:tab/>
      </w:r>
    </w:p>
    <w:p w14:paraId="4563CCE2" w14:textId="066459D8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 w14:paraId="6D374FB6" w14:textId="3010D7B8" w:rsidR="007471C4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347ADC5" w14:textId="46A5A4E4" w:rsidR="00060930" w:rsidRDefault="009E21E3" w:rsidP="00060930">
      <w:pPr>
        <w:jc w:val="center"/>
      </w:pPr>
      <w:r>
        <w:t>_______________________</w:t>
      </w:r>
      <w:r w:rsidR="00060930">
        <w:t>_______________________________________</w:t>
      </w:r>
    </w:p>
    <w:p w14:paraId="45C4F850" w14:textId="65A618C3" w:rsidR="007471C4" w:rsidRDefault="007471C4" w:rsidP="00B426EE">
      <w:pPr>
        <w:pStyle w:val="Heading1"/>
      </w:pPr>
      <w:r>
        <w:t>CERTIFICATION</w:t>
      </w:r>
    </w:p>
    <w:p w14:paraId="4FE4B630" w14:textId="4CCE788D" w:rsidR="00B401E9" w:rsidRDefault="00B401E9" w:rsidP="00B401E9">
      <w:pPr>
        <w:jc w:val="center"/>
      </w:pPr>
      <w:r>
        <w:t>_</w:t>
      </w:r>
      <w:r w:rsidR="00015ADB">
        <w:t>_______________________</w:t>
      </w:r>
      <w:r>
        <w:t>______________________________________</w:t>
      </w:r>
    </w:p>
    <w:p w14:paraId="6029D26C" w14:textId="77777777" w:rsidR="00B401E9" w:rsidRPr="00B401E9" w:rsidRDefault="00B401E9" w:rsidP="00B401E9"/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78B82BE7" w14:textId="11307062" w:rsidR="007471C4" w:rsidRDefault="009B75EE" w:rsidP="00B426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9DC3D7A" w14:textId="3FAE7B12" w:rsidR="00B401E9" w:rsidRDefault="00A73C08" w:rsidP="00B401E9">
      <w:pPr>
        <w:jc w:val="center"/>
      </w:pPr>
      <w:r>
        <w:t>_______________________</w:t>
      </w:r>
      <w:r w:rsidR="00B401E9">
        <w:t>__________________________________________</w:t>
      </w:r>
    </w:p>
    <w:p w14:paraId="616C92F9" w14:textId="77777777" w:rsidR="00B401E9" w:rsidRDefault="00B401E9" w:rsidP="00B426EE"/>
    <w:p w14:paraId="37070829" w14:textId="73CF7493" w:rsidR="009B75EE" w:rsidRDefault="00FB5377" w:rsidP="00FB5377">
      <w:pPr>
        <w:pStyle w:val="Heading1"/>
      </w:pPr>
      <w:r w:rsidRPr="00FB5377">
        <w:t>Technical Skills</w:t>
      </w:r>
    </w:p>
    <w:p w14:paraId="5F61C014" w14:textId="0A541E78" w:rsidR="007471C4" w:rsidRDefault="009B75EE" w:rsidP="00B426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44C663B" w14:textId="7C56D847" w:rsidR="00B401E9" w:rsidRDefault="00B401E9" w:rsidP="00B401E9">
      <w:pPr>
        <w:jc w:val="center"/>
      </w:pPr>
      <w:r>
        <w:t>______</w:t>
      </w:r>
      <w:r w:rsidR="00F37684">
        <w:t>_______________________</w:t>
      </w:r>
      <w:r>
        <w:t>___________________________________</w:t>
      </w:r>
    </w:p>
    <w:p w14:paraId="60B4D2C9" w14:textId="77777777" w:rsidR="00B401E9" w:rsidRDefault="00B401E9" w:rsidP="00B426EE"/>
    <w:p w14:paraId="1D315CD0" w14:textId="6E737AC9" w:rsidR="007471C4" w:rsidRDefault="00FB5377" w:rsidP="006C5F5D">
      <w:pPr>
        <w:pStyle w:val="Heading1"/>
      </w:pPr>
      <w:r w:rsidRPr="00FF40BA">
        <w:t>Professional Experience</w:t>
      </w:r>
    </w:p>
    <w:p w14:paraId="7338C7C7" w14:textId="11A5C413" w:rsidR="00B401E9" w:rsidRDefault="00F37684" w:rsidP="00B401E9">
      <w:pPr>
        <w:jc w:val="center"/>
      </w:pPr>
      <w:r>
        <w:t>_______________________</w:t>
      </w:r>
      <w:r w:rsidR="00B401E9">
        <w:t>_________________________________________</w:t>
      </w:r>
    </w:p>
    <w:p w14:paraId="5001E19B" w14:textId="77777777" w:rsidR="00B401E9" w:rsidRPr="00B401E9" w:rsidRDefault="00B401E9" w:rsidP="00B401E9"/>
    <w:p w14:paraId="001E5548" w14:textId="583698DD" w:rsidR="007471C4" w:rsidRDefault="00FB5377" w:rsidP="006C5F5D">
      <w:pPr>
        <w:pStyle w:val="Heading1"/>
      </w:pPr>
      <w:r w:rsidRPr="00864A75">
        <w:t>Education</w:t>
      </w:r>
    </w:p>
    <w:sectPr w:rsidR="007471C4" w:rsidSect="008B65A8">
      <w:headerReference w:type="default" r:id="rId11"/>
      <w:footerReference w:type="default" r:id="rId12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545F9" w14:textId="77777777" w:rsidR="001D7951" w:rsidRDefault="001D7951" w:rsidP="008B65A8">
      <w:r>
        <w:separator/>
      </w:r>
    </w:p>
  </w:endnote>
  <w:endnote w:type="continuationSeparator" w:id="0">
    <w:p w14:paraId="7B6DA64A" w14:textId="77777777" w:rsidR="001D7951" w:rsidRDefault="001D7951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0818" w14:textId="77777777" w:rsidR="001D7951" w:rsidRDefault="001D7951" w:rsidP="008B65A8">
      <w:r>
        <w:separator/>
      </w:r>
    </w:p>
  </w:footnote>
  <w:footnote w:type="continuationSeparator" w:id="0">
    <w:p w14:paraId="1DF4DAF0" w14:textId="77777777" w:rsidR="001D7951" w:rsidRDefault="001D7951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345FEB01" w:rsidR="008B65A8" w:rsidRDefault="008B65A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8AF7F4" wp14:editId="547C13CA">
          <wp:simplePos x="0" y="0"/>
          <wp:positionH relativeFrom="column">
            <wp:posOffset>5426710</wp:posOffset>
          </wp:positionH>
          <wp:positionV relativeFrom="paragraph">
            <wp:posOffset>-160020</wp:posOffset>
          </wp:positionV>
          <wp:extent cx="1256030" cy="412115"/>
          <wp:effectExtent l="0" t="0" r="1270" b="6985"/>
          <wp:wrapSquare wrapText="bothSides"/>
          <wp:docPr id="1393441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390" t="24285" r="7616" b="21894"/>
                  <a:stretch>
                    <a:fillRect/>
                  </a:stretch>
                </pic:blipFill>
                <pic:spPr bwMode="auto">
                  <a:xfrm>
                    <a:off x="0" y="0"/>
                    <a:ext cx="1256030" cy="412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15ADB"/>
    <w:rsid w:val="00021DA5"/>
    <w:rsid w:val="00060930"/>
    <w:rsid w:val="000A5CD0"/>
    <w:rsid w:val="000B6AF9"/>
    <w:rsid w:val="00107419"/>
    <w:rsid w:val="0012562E"/>
    <w:rsid w:val="001273AC"/>
    <w:rsid w:val="001C2359"/>
    <w:rsid w:val="001D78C2"/>
    <w:rsid w:val="001D7951"/>
    <w:rsid w:val="0022059A"/>
    <w:rsid w:val="0022462F"/>
    <w:rsid w:val="002702D4"/>
    <w:rsid w:val="00270B58"/>
    <w:rsid w:val="00284C89"/>
    <w:rsid w:val="002B4CB7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0725"/>
    <w:rsid w:val="00546C22"/>
    <w:rsid w:val="005852FD"/>
    <w:rsid w:val="005D2DC4"/>
    <w:rsid w:val="005D43D7"/>
    <w:rsid w:val="005E5E01"/>
    <w:rsid w:val="005F2FAC"/>
    <w:rsid w:val="005F41F8"/>
    <w:rsid w:val="006138AC"/>
    <w:rsid w:val="00643D2E"/>
    <w:rsid w:val="006477FF"/>
    <w:rsid w:val="0066750D"/>
    <w:rsid w:val="0068097C"/>
    <w:rsid w:val="00681F32"/>
    <w:rsid w:val="00694A7B"/>
    <w:rsid w:val="006A444B"/>
    <w:rsid w:val="006C5F5D"/>
    <w:rsid w:val="007024F1"/>
    <w:rsid w:val="00711E92"/>
    <w:rsid w:val="00713867"/>
    <w:rsid w:val="0073039B"/>
    <w:rsid w:val="007471C4"/>
    <w:rsid w:val="00750687"/>
    <w:rsid w:val="007775FF"/>
    <w:rsid w:val="007C6DE0"/>
    <w:rsid w:val="007D2196"/>
    <w:rsid w:val="007F2796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280"/>
    <w:rsid w:val="00903425"/>
    <w:rsid w:val="00961A96"/>
    <w:rsid w:val="009645A0"/>
    <w:rsid w:val="00967053"/>
    <w:rsid w:val="00983EA0"/>
    <w:rsid w:val="009A4F06"/>
    <w:rsid w:val="009B3A74"/>
    <w:rsid w:val="009B75EE"/>
    <w:rsid w:val="009E2034"/>
    <w:rsid w:val="009E21E3"/>
    <w:rsid w:val="009E4BAD"/>
    <w:rsid w:val="00A17581"/>
    <w:rsid w:val="00A56104"/>
    <w:rsid w:val="00A6112F"/>
    <w:rsid w:val="00A73C08"/>
    <w:rsid w:val="00A93501"/>
    <w:rsid w:val="00AC069C"/>
    <w:rsid w:val="00AD0017"/>
    <w:rsid w:val="00AD72C0"/>
    <w:rsid w:val="00AE674A"/>
    <w:rsid w:val="00B01591"/>
    <w:rsid w:val="00B24120"/>
    <w:rsid w:val="00B3585D"/>
    <w:rsid w:val="00B3757B"/>
    <w:rsid w:val="00B401E9"/>
    <w:rsid w:val="00B426EE"/>
    <w:rsid w:val="00B45668"/>
    <w:rsid w:val="00B743A1"/>
    <w:rsid w:val="00BA20D1"/>
    <w:rsid w:val="00BB624A"/>
    <w:rsid w:val="00BC0C78"/>
    <w:rsid w:val="00BC4312"/>
    <w:rsid w:val="00BC52B9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DA4782"/>
    <w:rsid w:val="00E247B9"/>
    <w:rsid w:val="00E85E6E"/>
    <w:rsid w:val="00E91502"/>
    <w:rsid w:val="00E92EB1"/>
    <w:rsid w:val="00E97CF1"/>
    <w:rsid w:val="00ED16FC"/>
    <w:rsid w:val="00EF3E64"/>
    <w:rsid w:val="00F11B2E"/>
    <w:rsid w:val="00F35640"/>
    <w:rsid w:val="00F37684"/>
    <w:rsid w:val="00F85F8B"/>
    <w:rsid w:val="00FB45B6"/>
    <w:rsid w:val="00FB5377"/>
    <w:rsid w:val="00FC1F33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E9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26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29</cp:revision>
  <cp:lastPrinted>2022-09-27T08:21:00Z</cp:lastPrinted>
  <dcterms:created xsi:type="dcterms:W3CDTF">2025-07-31T09:50:00Z</dcterms:created>
  <dcterms:modified xsi:type="dcterms:W3CDTF">2025-11-26T11:09:00Z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